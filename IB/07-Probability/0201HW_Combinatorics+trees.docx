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1ADBE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1. </w:t>
      </w:r>
    </w:p>
    <w:p w14:paraId="5E83178E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 w:rsidRPr="001A3A55">
        <w:rPr>
          <w:rFonts w:ascii="Times New Roman" w:hAnsi="Times New Roman"/>
          <w:noProof/>
          <w:color w:val="000000"/>
        </w:rPr>
        <w:drawing>
          <wp:inline distT="0" distB="0" distL="0" distR="0" wp14:anchorId="2E5FD7F8" wp14:editId="2DED0C21">
            <wp:extent cx="4389120" cy="1178560"/>
            <wp:effectExtent l="0" t="0" r="508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9201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2. </w:t>
      </w:r>
    </w:p>
    <w:p w14:paraId="308D0E06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 w:rsidRPr="001A3A55">
        <w:rPr>
          <w:rFonts w:ascii="Times New Roman" w:hAnsi="Times New Roman"/>
          <w:noProof/>
          <w:color w:val="000000"/>
        </w:rPr>
        <w:drawing>
          <wp:inline distT="0" distB="0" distL="0" distR="0" wp14:anchorId="79F708F4" wp14:editId="151F76F9">
            <wp:extent cx="4429760" cy="2001520"/>
            <wp:effectExtent l="0" t="0" r="0" b="508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BFD9" w14:textId="0A61C056" w:rsidR="00DF06C2" w:rsidRDefault="009F3C6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</w:p>
    <w:p w14:paraId="5CEF05A7" w14:textId="77777777" w:rsidR="00BE2002" w:rsidRDefault="009F3C65" w:rsidP="00BE2002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0F45011E" wp14:editId="6548A2B4">
            <wp:extent cx="4297680" cy="82296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DC34" w14:textId="44F1EA1C" w:rsidR="00BE2002" w:rsidRDefault="00BE2002" w:rsidP="00BE2002">
      <w:pPr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. </w:t>
      </w:r>
    </w:p>
    <w:p w14:paraId="644F7F49" w14:textId="2B4640EC" w:rsidR="00BE2002" w:rsidRDefault="0070272B" w:rsidP="0070272B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41356BBC" wp14:editId="3972E882">
            <wp:extent cx="3581400" cy="982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FAFB" w14:textId="532C4492" w:rsidR="00BE2002" w:rsidRDefault="00BE2002" w:rsidP="00BE200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</w:p>
    <w:p w14:paraId="631C6494" w14:textId="4ED70F39" w:rsidR="009F3C65" w:rsidRDefault="0070272B" w:rsidP="009F3C65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63542BD1" wp14:editId="2F21CC57">
            <wp:extent cx="4427855" cy="158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CAE2" w14:textId="7AC71D62" w:rsidR="004D77C5" w:rsidRDefault="004D77C5" w:rsidP="009F3C65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3BF3E46" wp14:editId="6B97BFA3">
            <wp:extent cx="6492240" cy="7345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43FE39" w14:textId="534B6A97" w:rsidR="00494B2E" w:rsidRDefault="00F0552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6FB5200" wp14:editId="57E65E0C">
            <wp:extent cx="5922591" cy="78739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79" cy="787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205E" w14:textId="56F48340" w:rsidR="00F0552A" w:rsidRDefault="0012709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F7DDC47" wp14:editId="32C2BE37">
            <wp:extent cx="6379791" cy="8518171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204" cy="85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E2B" w:rsidRPr="00A31E2B">
        <w:t xml:space="preserve"> </w:t>
      </w:r>
      <w:r w:rsidR="00F0552A">
        <w:rPr>
          <w:rFonts w:ascii="Times New Roman" w:hAnsi="Times New Roman"/>
        </w:rPr>
        <w:br w:type="page"/>
      </w:r>
    </w:p>
    <w:p w14:paraId="25B17797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 xml:space="preserve">1. </w:t>
      </w:r>
    </w:p>
    <w:p w14:paraId="2445A85C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 w:rsidRPr="001A3A55">
        <w:rPr>
          <w:rFonts w:ascii="Times New Roman" w:hAnsi="Times New Roman"/>
          <w:noProof/>
          <w:color w:val="000000"/>
        </w:rPr>
        <w:drawing>
          <wp:inline distT="0" distB="0" distL="0" distR="0" wp14:anchorId="502313FC" wp14:editId="6CC28356">
            <wp:extent cx="4389120" cy="1178560"/>
            <wp:effectExtent l="0" t="0" r="508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965C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2. </w:t>
      </w:r>
    </w:p>
    <w:p w14:paraId="248CFF18" w14:textId="77777777" w:rsidR="00DF06C2" w:rsidRDefault="00DF06C2" w:rsidP="00DF06C2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right="72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 w:rsidRPr="001A3A55">
        <w:rPr>
          <w:rFonts w:ascii="Times New Roman" w:hAnsi="Times New Roman"/>
          <w:noProof/>
          <w:color w:val="000000"/>
        </w:rPr>
        <w:drawing>
          <wp:inline distT="0" distB="0" distL="0" distR="0" wp14:anchorId="7D355D72" wp14:editId="034ECB24">
            <wp:extent cx="4429760" cy="2001520"/>
            <wp:effectExtent l="0" t="0" r="0" b="508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0670" w14:textId="77777777" w:rsidR="00DF06C2" w:rsidRDefault="00DF06C2">
      <w:pPr>
        <w:rPr>
          <w:rFonts w:ascii="Times New Roman" w:hAnsi="Times New Roman"/>
        </w:rPr>
      </w:pPr>
    </w:p>
    <w:p w14:paraId="303B2D3C" w14:textId="316C80AB" w:rsidR="00494B2E" w:rsidRDefault="00355947" w:rsidP="0021342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45F334E" wp14:editId="35144A16">
            <wp:extent cx="6492240" cy="8339233"/>
            <wp:effectExtent l="0" t="0" r="1016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833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B2E">
        <w:rPr>
          <w:rFonts w:ascii="Times New Roman" w:hAnsi="Times New Roman"/>
          <w:noProof/>
        </w:rPr>
        <w:lastRenderedPageBreak/>
        <w:drawing>
          <wp:inline distT="0" distB="0" distL="0" distR="0" wp14:anchorId="35DBFCF2" wp14:editId="6F2EF9F9">
            <wp:extent cx="6439535" cy="3876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F348" w14:textId="77777777" w:rsidR="00494B2E" w:rsidRDefault="00494B2E" w:rsidP="0021342C">
      <w:pPr>
        <w:rPr>
          <w:rFonts w:ascii="Times New Roman" w:hAnsi="Times New Roman"/>
        </w:rPr>
      </w:pPr>
    </w:p>
    <w:p w14:paraId="69C10392" w14:textId="6021EFC3" w:rsidR="00E27D47" w:rsidRDefault="00E27D47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AA6E64B" w14:textId="69432E16" w:rsidR="000C46A2" w:rsidRDefault="00494B2E" w:rsidP="0021342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31E5B0F" wp14:editId="62715EFD">
            <wp:extent cx="5973520" cy="36842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20" cy="36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5457" w14:textId="50866C04" w:rsidR="00E27D47" w:rsidRDefault="00494B2E" w:rsidP="0021342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CA4E3E4" wp14:editId="5A7F923B">
            <wp:extent cx="4430395" cy="1416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FA0E" w14:textId="5F76CDEA" w:rsidR="00494B2E" w:rsidRDefault="00494B2E" w:rsidP="0021342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D88A7F" wp14:editId="6744BB32">
            <wp:extent cx="5465391" cy="50666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089" cy="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AE88" w14:textId="77777777" w:rsidR="00E27D47" w:rsidRDefault="00E27D47" w:rsidP="0021342C">
      <w:pPr>
        <w:rPr>
          <w:rFonts w:ascii="Times New Roman" w:hAnsi="Times New Roman"/>
        </w:rPr>
      </w:pPr>
    </w:p>
    <w:p w14:paraId="3516ABD3" w14:textId="1446B273" w:rsidR="00494B2E" w:rsidRPr="00AC6BC5" w:rsidRDefault="00E27D47" w:rsidP="0021342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F3EC293" wp14:editId="2B86CFE3">
            <wp:extent cx="3865191" cy="22413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91" cy="224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4B2E" w:rsidRPr="00AC6BC5" w:rsidSect="00127095">
      <w:headerReference w:type="even" r:id="rId22"/>
      <w:headerReference w:type="default" r:id="rId23"/>
      <w:headerReference w:type="first" r:id="rId24"/>
      <w:pgSz w:w="12240" w:h="15840"/>
      <w:pgMar w:top="1584" w:right="1008" w:bottom="864" w:left="1008" w:header="1008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A2F20" w14:textId="77777777" w:rsidR="007F3FE9" w:rsidRDefault="007F3FE9" w:rsidP="00F72723">
      <w:r>
        <w:separator/>
      </w:r>
    </w:p>
  </w:endnote>
  <w:endnote w:type="continuationSeparator" w:id="0">
    <w:p w14:paraId="4FE7959B" w14:textId="77777777" w:rsidR="007F3FE9" w:rsidRDefault="007F3FE9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94C86" w14:textId="77777777" w:rsidR="007F3FE9" w:rsidRDefault="007F3FE9" w:rsidP="00F72723">
      <w:r>
        <w:separator/>
      </w:r>
    </w:p>
  </w:footnote>
  <w:footnote w:type="continuationSeparator" w:id="0">
    <w:p w14:paraId="2C249879" w14:textId="77777777" w:rsidR="007F3FE9" w:rsidRDefault="007F3FE9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F82EA" w14:textId="77777777" w:rsidR="00A54ACB" w:rsidRDefault="00A54ACB" w:rsidP="00A54ACB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>
      <w:rPr>
        <w:rFonts w:ascii="Times New Roman" w:hAnsi="Times New Roman"/>
      </w:rPr>
      <w:t>ECA / Dr. Huson / IB Math SL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0A3E006F" w14:textId="77777777" w:rsidR="00A54ACB" w:rsidRDefault="00A54ACB" w:rsidP="00A54ACB">
    <w:pPr>
      <w:tabs>
        <w:tab w:val="left" w:pos="5040"/>
      </w:tabs>
      <w:spacing w:after="120"/>
      <w:rPr>
        <w:rFonts w:ascii="Times New Roman" w:hAnsi="Times New Roman"/>
      </w:rPr>
    </w:pPr>
    <w:r>
      <w:rPr>
        <w:rFonts w:ascii="Times New Roman" w:hAnsi="Times New Roman"/>
      </w:rPr>
      <w:t>1 February 2018</w:t>
    </w:r>
  </w:p>
  <w:p w14:paraId="5A693074" w14:textId="5E28394B" w:rsidR="00A31E2B" w:rsidRPr="00A54ACB" w:rsidRDefault="00A54ACB" w:rsidP="00A54ACB">
    <w:pPr>
      <w:tabs>
        <w:tab w:val="left" w:pos="5040"/>
      </w:tabs>
      <w:spacing w:after="120"/>
    </w:pPr>
    <w:r>
      <w:rPr>
        <w:rFonts w:ascii="Times New Roman" w:hAnsi="Times New Roman"/>
      </w:rPr>
      <w:t>Homework: Combinatorics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EA81F" w14:textId="77777777" w:rsidR="00A54ACB" w:rsidRDefault="00A54ACB" w:rsidP="00A54ACB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>
      <w:rPr>
        <w:rFonts w:ascii="Times New Roman" w:hAnsi="Times New Roman"/>
      </w:rPr>
      <w:t>ECA / Dr. Huson / IB Math SL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7248587" w14:textId="77777777" w:rsidR="00A54ACB" w:rsidRDefault="00A54ACB" w:rsidP="00A54ACB">
    <w:pPr>
      <w:tabs>
        <w:tab w:val="left" w:pos="5040"/>
      </w:tabs>
      <w:spacing w:after="120"/>
      <w:rPr>
        <w:rFonts w:ascii="Times New Roman" w:hAnsi="Times New Roman"/>
      </w:rPr>
    </w:pPr>
    <w:r>
      <w:rPr>
        <w:rFonts w:ascii="Times New Roman" w:hAnsi="Times New Roman"/>
      </w:rPr>
      <w:t>1 February 2018</w:t>
    </w:r>
  </w:p>
  <w:p w14:paraId="3EBC959F" w14:textId="109B9ADA" w:rsidR="00A31E2B" w:rsidRPr="00A54ACB" w:rsidRDefault="00A54ACB" w:rsidP="00A54ACB">
    <w:pPr>
      <w:tabs>
        <w:tab w:val="left" w:pos="5040"/>
      </w:tabs>
      <w:spacing w:after="120"/>
    </w:pPr>
    <w:r>
      <w:rPr>
        <w:rFonts w:ascii="Times New Roman" w:hAnsi="Times New Roman"/>
      </w:rPr>
      <w:t>Homework: Combinatorics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EA2CA" w14:textId="77777777" w:rsidR="00A31E2B" w:rsidRDefault="00A31E2B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397E0CB" w14:textId="77777777" w:rsidR="00A31E2B" w:rsidRDefault="00A31E2B" w:rsidP="00F068BE">
    <w:pPr>
      <w:tabs>
        <w:tab w:val="left" w:pos="5040"/>
      </w:tabs>
    </w:pPr>
  </w:p>
  <w:p w14:paraId="0497BB8B" w14:textId="77777777" w:rsidR="00A31E2B" w:rsidRDefault="00A31E2B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642006"/>
    <w:multiLevelType w:val="hybridMultilevel"/>
    <w:tmpl w:val="88803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84B31"/>
    <w:multiLevelType w:val="hybridMultilevel"/>
    <w:tmpl w:val="3F586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44396A"/>
    <w:multiLevelType w:val="multilevel"/>
    <w:tmpl w:val="88803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D4"/>
    <w:rsid w:val="000006F7"/>
    <w:rsid w:val="000016CC"/>
    <w:rsid w:val="00007880"/>
    <w:rsid w:val="00010025"/>
    <w:rsid w:val="0001244E"/>
    <w:rsid w:val="00017F2F"/>
    <w:rsid w:val="00021683"/>
    <w:rsid w:val="000225A4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5B5E"/>
    <w:rsid w:val="00066073"/>
    <w:rsid w:val="00067799"/>
    <w:rsid w:val="000678A8"/>
    <w:rsid w:val="00083EC9"/>
    <w:rsid w:val="00085DE8"/>
    <w:rsid w:val="000A790F"/>
    <w:rsid w:val="000B149D"/>
    <w:rsid w:val="000B195C"/>
    <w:rsid w:val="000B2FB4"/>
    <w:rsid w:val="000B4E22"/>
    <w:rsid w:val="000B506D"/>
    <w:rsid w:val="000C1344"/>
    <w:rsid w:val="000C43AA"/>
    <w:rsid w:val="000C4516"/>
    <w:rsid w:val="000C46A2"/>
    <w:rsid w:val="000C48AA"/>
    <w:rsid w:val="000E00CF"/>
    <w:rsid w:val="000E1C92"/>
    <w:rsid w:val="000E2237"/>
    <w:rsid w:val="000E2632"/>
    <w:rsid w:val="000E517C"/>
    <w:rsid w:val="000F2AFF"/>
    <w:rsid w:val="001004AD"/>
    <w:rsid w:val="00102EB5"/>
    <w:rsid w:val="001060A5"/>
    <w:rsid w:val="001074F4"/>
    <w:rsid w:val="00112503"/>
    <w:rsid w:val="001136D9"/>
    <w:rsid w:val="00113D28"/>
    <w:rsid w:val="00116564"/>
    <w:rsid w:val="001269D2"/>
    <w:rsid w:val="00127095"/>
    <w:rsid w:val="001277E3"/>
    <w:rsid w:val="00131FA2"/>
    <w:rsid w:val="00137C19"/>
    <w:rsid w:val="00143C61"/>
    <w:rsid w:val="00146BCF"/>
    <w:rsid w:val="00147281"/>
    <w:rsid w:val="00154164"/>
    <w:rsid w:val="00155AE0"/>
    <w:rsid w:val="001569BF"/>
    <w:rsid w:val="00160C8D"/>
    <w:rsid w:val="00164815"/>
    <w:rsid w:val="001651A6"/>
    <w:rsid w:val="00167881"/>
    <w:rsid w:val="001710A0"/>
    <w:rsid w:val="0017165A"/>
    <w:rsid w:val="00171702"/>
    <w:rsid w:val="0017267A"/>
    <w:rsid w:val="00173218"/>
    <w:rsid w:val="00182081"/>
    <w:rsid w:val="0018786C"/>
    <w:rsid w:val="00191371"/>
    <w:rsid w:val="001921DB"/>
    <w:rsid w:val="001927AF"/>
    <w:rsid w:val="001963DC"/>
    <w:rsid w:val="001A21D1"/>
    <w:rsid w:val="001A351C"/>
    <w:rsid w:val="001A4F7D"/>
    <w:rsid w:val="001A572B"/>
    <w:rsid w:val="001A64FF"/>
    <w:rsid w:val="001B2804"/>
    <w:rsid w:val="001B38B3"/>
    <w:rsid w:val="001C6BCA"/>
    <w:rsid w:val="001E5FE2"/>
    <w:rsid w:val="001F3DCC"/>
    <w:rsid w:val="001F63F0"/>
    <w:rsid w:val="00201D78"/>
    <w:rsid w:val="00203449"/>
    <w:rsid w:val="00204229"/>
    <w:rsid w:val="002049D1"/>
    <w:rsid w:val="0020659E"/>
    <w:rsid w:val="00206AB9"/>
    <w:rsid w:val="00210825"/>
    <w:rsid w:val="00211ABD"/>
    <w:rsid w:val="0021342C"/>
    <w:rsid w:val="00214AC4"/>
    <w:rsid w:val="002367B8"/>
    <w:rsid w:val="002372E8"/>
    <w:rsid w:val="0025198D"/>
    <w:rsid w:val="002566BE"/>
    <w:rsid w:val="00262C0A"/>
    <w:rsid w:val="00266671"/>
    <w:rsid w:val="0027023B"/>
    <w:rsid w:val="002714F8"/>
    <w:rsid w:val="00274E4E"/>
    <w:rsid w:val="00276DDD"/>
    <w:rsid w:val="00280DFE"/>
    <w:rsid w:val="00282019"/>
    <w:rsid w:val="002903AF"/>
    <w:rsid w:val="0029069F"/>
    <w:rsid w:val="00295FB1"/>
    <w:rsid w:val="002A07C0"/>
    <w:rsid w:val="002A580A"/>
    <w:rsid w:val="002A5ADE"/>
    <w:rsid w:val="002A5C3D"/>
    <w:rsid w:val="002A6FD1"/>
    <w:rsid w:val="002A7D99"/>
    <w:rsid w:val="002B65E1"/>
    <w:rsid w:val="002B6E1B"/>
    <w:rsid w:val="002B73C2"/>
    <w:rsid w:val="002B7596"/>
    <w:rsid w:val="002C09A6"/>
    <w:rsid w:val="002C208A"/>
    <w:rsid w:val="002C2EBF"/>
    <w:rsid w:val="002C3A03"/>
    <w:rsid w:val="002C4824"/>
    <w:rsid w:val="002E49EB"/>
    <w:rsid w:val="002F3AAD"/>
    <w:rsid w:val="002F787E"/>
    <w:rsid w:val="002F7D6D"/>
    <w:rsid w:val="00302EDF"/>
    <w:rsid w:val="003102FF"/>
    <w:rsid w:val="00312A65"/>
    <w:rsid w:val="0031547E"/>
    <w:rsid w:val="00317706"/>
    <w:rsid w:val="00323513"/>
    <w:rsid w:val="00325374"/>
    <w:rsid w:val="00326EE9"/>
    <w:rsid w:val="00327031"/>
    <w:rsid w:val="003506CD"/>
    <w:rsid w:val="00351D4E"/>
    <w:rsid w:val="0035537D"/>
    <w:rsid w:val="00355947"/>
    <w:rsid w:val="003570E8"/>
    <w:rsid w:val="00361BB0"/>
    <w:rsid w:val="00362A85"/>
    <w:rsid w:val="003723F3"/>
    <w:rsid w:val="00386225"/>
    <w:rsid w:val="003937A1"/>
    <w:rsid w:val="00394881"/>
    <w:rsid w:val="003A0F9E"/>
    <w:rsid w:val="003A1A3A"/>
    <w:rsid w:val="003A5EE8"/>
    <w:rsid w:val="003A7585"/>
    <w:rsid w:val="003A7811"/>
    <w:rsid w:val="003C3AF0"/>
    <w:rsid w:val="003C58DA"/>
    <w:rsid w:val="003E0629"/>
    <w:rsid w:val="003E0F5A"/>
    <w:rsid w:val="003E50EA"/>
    <w:rsid w:val="003E5F8E"/>
    <w:rsid w:val="003E71CF"/>
    <w:rsid w:val="003F63AF"/>
    <w:rsid w:val="003F70B9"/>
    <w:rsid w:val="00404A1B"/>
    <w:rsid w:val="00411F77"/>
    <w:rsid w:val="00416B3C"/>
    <w:rsid w:val="00417365"/>
    <w:rsid w:val="00433AF2"/>
    <w:rsid w:val="00434DF0"/>
    <w:rsid w:val="00435456"/>
    <w:rsid w:val="00436654"/>
    <w:rsid w:val="004419E5"/>
    <w:rsid w:val="00442BB2"/>
    <w:rsid w:val="00451AC9"/>
    <w:rsid w:val="0045368F"/>
    <w:rsid w:val="00454982"/>
    <w:rsid w:val="00460AF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8E4"/>
    <w:rsid w:val="00483985"/>
    <w:rsid w:val="0049290D"/>
    <w:rsid w:val="00493511"/>
    <w:rsid w:val="00494B2E"/>
    <w:rsid w:val="004970D0"/>
    <w:rsid w:val="00497F50"/>
    <w:rsid w:val="004A5E95"/>
    <w:rsid w:val="004B5DE6"/>
    <w:rsid w:val="004B649C"/>
    <w:rsid w:val="004C363A"/>
    <w:rsid w:val="004D0530"/>
    <w:rsid w:val="004D1797"/>
    <w:rsid w:val="004D77C5"/>
    <w:rsid w:val="004E07C8"/>
    <w:rsid w:val="004E1B6A"/>
    <w:rsid w:val="004E3292"/>
    <w:rsid w:val="004E3488"/>
    <w:rsid w:val="004E6790"/>
    <w:rsid w:val="004E6A17"/>
    <w:rsid w:val="004E7FCC"/>
    <w:rsid w:val="004F042E"/>
    <w:rsid w:val="004F3C7E"/>
    <w:rsid w:val="004F68ED"/>
    <w:rsid w:val="00503919"/>
    <w:rsid w:val="005145B8"/>
    <w:rsid w:val="005221A6"/>
    <w:rsid w:val="00523456"/>
    <w:rsid w:val="00535809"/>
    <w:rsid w:val="005363B6"/>
    <w:rsid w:val="00541F0E"/>
    <w:rsid w:val="0054666C"/>
    <w:rsid w:val="00551D9B"/>
    <w:rsid w:val="00555033"/>
    <w:rsid w:val="005550F0"/>
    <w:rsid w:val="00573932"/>
    <w:rsid w:val="00575C30"/>
    <w:rsid w:val="00576A4E"/>
    <w:rsid w:val="00576E22"/>
    <w:rsid w:val="005771D8"/>
    <w:rsid w:val="0058413E"/>
    <w:rsid w:val="00587D28"/>
    <w:rsid w:val="005909BC"/>
    <w:rsid w:val="005929DD"/>
    <w:rsid w:val="00592A37"/>
    <w:rsid w:val="00593674"/>
    <w:rsid w:val="0059450D"/>
    <w:rsid w:val="00595500"/>
    <w:rsid w:val="00596282"/>
    <w:rsid w:val="005972BE"/>
    <w:rsid w:val="005A1DD7"/>
    <w:rsid w:val="005B140D"/>
    <w:rsid w:val="005B1936"/>
    <w:rsid w:val="005C2F0A"/>
    <w:rsid w:val="005C3FD7"/>
    <w:rsid w:val="005C7670"/>
    <w:rsid w:val="005D2817"/>
    <w:rsid w:val="005D598B"/>
    <w:rsid w:val="005E0E04"/>
    <w:rsid w:val="005E2DEE"/>
    <w:rsid w:val="005E61A6"/>
    <w:rsid w:val="005F28B1"/>
    <w:rsid w:val="005F313F"/>
    <w:rsid w:val="00600F79"/>
    <w:rsid w:val="00601F05"/>
    <w:rsid w:val="0060508C"/>
    <w:rsid w:val="006143C2"/>
    <w:rsid w:val="00614655"/>
    <w:rsid w:val="0061755C"/>
    <w:rsid w:val="00620682"/>
    <w:rsid w:val="00623415"/>
    <w:rsid w:val="00625B2E"/>
    <w:rsid w:val="00632D70"/>
    <w:rsid w:val="006331AD"/>
    <w:rsid w:val="006348EB"/>
    <w:rsid w:val="00636540"/>
    <w:rsid w:val="00642086"/>
    <w:rsid w:val="00643D02"/>
    <w:rsid w:val="00646BB0"/>
    <w:rsid w:val="00657F83"/>
    <w:rsid w:val="00660B95"/>
    <w:rsid w:val="00675149"/>
    <w:rsid w:val="006773C2"/>
    <w:rsid w:val="006779E9"/>
    <w:rsid w:val="00682DED"/>
    <w:rsid w:val="0069007E"/>
    <w:rsid w:val="006949C0"/>
    <w:rsid w:val="00697839"/>
    <w:rsid w:val="006A21C8"/>
    <w:rsid w:val="006A2342"/>
    <w:rsid w:val="006A591A"/>
    <w:rsid w:val="006A69A1"/>
    <w:rsid w:val="006B4EF8"/>
    <w:rsid w:val="006B565D"/>
    <w:rsid w:val="006B7F0D"/>
    <w:rsid w:val="006C5C87"/>
    <w:rsid w:val="006C6069"/>
    <w:rsid w:val="006C6DA8"/>
    <w:rsid w:val="006C7430"/>
    <w:rsid w:val="006D23D1"/>
    <w:rsid w:val="006D3FD6"/>
    <w:rsid w:val="006E1A01"/>
    <w:rsid w:val="006E74F6"/>
    <w:rsid w:val="006E7B03"/>
    <w:rsid w:val="006F0EE7"/>
    <w:rsid w:val="006F3491"/>
    <w:rsid w:val="006F4D4C"/>
    <w:rsid w:val="006F660B"/>
    <w:rsid w:val="007017DE"/>
    <w:rsid w:val="0070272B"/>
    <w:rsid w:val="00703211"/>
    <w:rsid w:val="00711854"/>
    <w:rsid w:val="007210AA"/>
    <w:rsid w:val="00721149"/>
    <w:rsid w:val="00724F2C"/>
    <w:rsid w:val="00725445"/>
    <w:rsid w:val="00726ADD"/>
    <w:rsid w:val="0073140F"/>
    <w:rsid w:val="007347D6"/>
    <w:rsid w:val="00735030"/>
    <w:rsid w:val="00735B46"/>
    <w:rsid w:val="00735B64"/>
    <w:rsid w:val="00740B55"/>
    <w:rsid w:val="00742AF9"/>
    <w:rsid w:val="00747BF6"/>
    <w:rsid w:val="007523AD"/>
    <w:rsid w:val="00756B92"/>
    <w:rsid w:val="00756BA2"/>
    <w:rsid w:val="007627C4"/>
    <w:rsid w:val="00764424"/>
    <w:rsid w:val="00764DC3"/>
    <w:rsid w:val="00773061"/>
    <w:rsid w:val="00783D6C"/>
    <w:rsid w:val="0078526B"/>
    <w:rsid w:val="00790E4C"/>
    <w:rsid w:val="0079254D"/>
    <w:rsid w:val="00795A15"/>
    <w:rsid w:val="007977CC"/>
    <w:rsid w:val="007A1E9C"/>
    <w:rsid w:val="007A652F"/>
    <w:rsid w:val="007C30A4"/>
    <w:rsid w:val="007C45E7"/>
    <w:rsid w:val="007C67EF"/>
    <w:rsid w:val="007C71B6"/>
    <w:rsid w:val="007D2DD0"/>
    <w:rsid w:val="007D2EA2"/>
    <w:rsid w:val="007D7335"/>
    <w:rsid w:val="007D7ED9"/>
    <w:rsid w:val="007E5C68"/>
    <w:rsid w:val="007E66F9"/>
    <w:rsid w:val="007F1C41"/>
    <w:rsid w:val="007F2542"/>
    <w:rsid w:val="007F3FE9"/>
    <w:rsid w:val="00804CCB"/>
    <w:rsid w:val="008051A7"/>
    <w:rsid w:val="00805E1E"/>
    <w:rsid w:val="00806641"/>
    <w:rsid w:val="0081408C"/>
    <w:rsid w:val="00814FAF"/>
    <w:rsid w:val="0081771D"/>
    <w:rsid w:val="008202AC"/>
    <w:rsid w:val="00822103"/>
    <w:rsid w:val="00823E85"/>
    <w:rsid w:val="0082489B"/>
    <w:rsid w:val="00826A86"/>
    <w:rsid w:val="00827D56"/>
    <w:rsid w:val="00827F3F"/>
    <w:rsid w:val="0083127A"/>
    <w:rsid w:val="008350F3"/>
    <w:rsid w:val="00835F37"/>
    <w:rsid w:val="008362AB"/>
    <w:rsid w:val="00837037"/>
    <w:rsid w:val="008376D7"/>
    <w:rsid w:val="00840BF4"/>
    <w:rsid w:val="00843104"/>
    <w:rsid w:val="00843722"/>
    <w:rsid w:val="00847C9B"/>
    <w:rsid w:val="00851BED"/>
    <w:rsid w:val="00852263"/>
    <w:rsid w:val="00861683"/>
    <w:rsid w:val="008616CB"/>
    <w:rsid w:val="008647C4"/>
    <w:rsid w:val="008679EA"/>
    <w:rsid w:val="0087042E"/>
    <w:rsid w:val="00872DD6"/>
    <w:rsid w:val="008730E8"/>
    <w:rsid w:val="008738CF"/>
    <w:rsid w:val="008766E4"/>
    <w:rsid w:val="00883778"/>
    <w:rsid w:val="00885310"/>
    <w:rsid w:val="00890984"/>
    <w:rsid w:val="00894734"/>
    <w:rsid w:val="008B04BB"/>
    <w:rsid w:val="008B10D7"/>
    <w:rsid w:val="008B2876"/>
    <w:rsid w:val="008B40CD"/>
    <w:rsid w:val="008B749D"/>
    <w:rsid w:val="008C0F1F"/>
    <w:rsid w:val="008C1443"/>
    <w:rsid w:val="008C16C5"/>
    <w:rsid w:val="008C2317"/>
    <w:rsid w:val="008C6D1F"/>
    <w:rsid w:val="008D0F8F"/>
    <w:rsid w:val="008D2833"/>
    <w:rsid w:val="008D4C52"/>
    <w:rsid w:val="008D5778"/>
    <w:rsid w:val="008E23BD"/>
    <w:rsid w:val="008E2845"/>
    <w:rsid w:val="008E6231"/>
    <w:rsid w:val="008E7933"/>
    <w:rsid w:val="008F6B4C"/>
    <w:rsid w:val="009001CD"/>
    <w:rsid w:val="0090341E"/>
    <w:rsid w:val="00904CD2"/>
    <w:rsid w:val="00917333"/>
    <w:rsid w:val="00922C23"/>
    <w:rsid w:val="00926050"/>
    <w:rsid w:val="009317D7"/>
    <w:rsid w:val="0093652D"/>
    <w:rsid w:val="00943195"/>
    <w:rsid w:val="00950BB3"/>
    <w:rsid w:val="0095144B"/>
    <w:rsid w:val="009525E3"/>
    <w:rsid w:val="00954A07"/>
    <w:rsid w:val="0097489F"/>
    <w:rsid w:val="00976C25"/>
    <w:rsid w:val="009774F3"/>
    <w:rsid w:val="009835F1"/>
    <w:rsid w:val="0099128D"/>
    <w:rsid w:val="009921D6"/>
    <w:rsid w:val="009A01D4"/>
    <w:rsid w:val="009A2BCB"/>
    <w:rsid w:val="009A2CB2"/>
    <w:rsid w:val="009A3F43"/>
    <w:rsid w:val="009A5056"/>
    <w:rsid w:val="009A7C65"/>
    <w:rsid w:val="009B3817"/>
    <w:rsid w:val="009C5B95"/>
    <w:rsid w:val="009D205C"/>
    <w:rsid w:val="009D2207"/>
    <w:rsid w:val="009D331B"/>
    <w:rsid w:val="009E03DB"/>
    <w:rsid w:val="009E16AC"/>
    <w:rsid w:val="009E6D2B"/>
    <w:rsid w:val="009F3C65"/>
    <w:rsid w:val="009F5C5C"/>
    <w:rsid w:val="00A021FA"/>
    <w:rsid w:val="00A02F1B"/>
    <w:rsid w:val="00A06907"/>
    <w:rsid w:val="00A069EA"/>
    <w:rsid w:val="00A07F3D"/>
    <w:rsid w:val="00A1258E"/>
    <w:rsid w:val="00A15CCA"/>
    <w:rsid w:val="00A17901"/>
    <w:rsid w:val="00A31E2B"/>
    <w:rsid w:val="00A328F8"/>
    <w:rsid w:val="00A32C7D"/>
    <w:rsid w:val="00A3330F"/>
    <w:rsid w:val="00A33B68"/>
    <w:rsid w:val="00A352C7"/>
    <w:rsid w:val="00A3748E"/>
    <w:rsid w:val="00A37FEA"/>
    <w:rsid w:val="00A414B7"/>
    <w:rsid w:val="00A41D02"/>
    <w:rsid w:val="00A42CEA"/>
    <w:rsid w:val="00A45E70"/>
    <w:rsid w:val="00A503B7"/>
    <w:rsid w:val="00A53DC8"/>
    <w:rsid w:val="00A54ACB"/>
    <w:rsid w:val="00A54B99"/>
    <w:rsid w:val="00A56DA5"/>
    <w:rsid w:val="00A572CE"/>
    <w:rsid w:val="00A6348B"/>
    <w:rsid w:val="00A64860"/>
    <w:rsid w:val="00A651FF"/>
    <w:rsid w:val="00A66818"/>
    <w:rsid w:val="00A7321C"/>
    <w:rsid w:val="00A7347D"/>
    <w:rsid w:val="00A74332"/>
    <w:rsid w:val="00A76D46"/>
    <w:rsid w:val="00A82989"/>
    <w:rsid w:val="00A91022"/>
    <w:rsid w:val="00A96768"/>
    <w:rsid w:val="00AA47AB"/>
    <w:rsid w:val="00AA5B04"/>
    <w:rsid w:val="00AA6259"/>
    <w:rsid w:val="00AB1327"/>
    <w:rsid w:val="00AB2AF4"/>
    <w:rsid w:val="00AB2B68"/>
    <w:rsid w:val="00AB53F0"/>
    <w:rsid w:val="00AC2C6D"/>
    <w:rsid w:val="00AC303B"/>
    <w:rsid w:val="00AC4542"/>
    <w:rsid w:val="00AC6BC5"/>
    <w:rsid w:val="00AD2779"/>
    <w:rsid w:val="00AD5CB9"/>
    <w:rsid w:val="00AE2F1F"/>
    <w:rsid w:val="00AE37B3"/>
    <w:rsid w:val="00AE4020"/>
    <w:rsid w:val="00AE7EA8"/>
    <w:rsid w:val="00AF04E0"/>
    <w:rsid w:val="00AF34C7"/>
    <w:rsid w:val="00B01CFC"/>
    <w:rsid w:val="00B042A8"/>
    <w:rsid w:val="00B10098"/>
    <w:rsid w:val="00B16135"/>
    <w:rsid w:val="00B23BB3"/>
    <w:rsid w:val="00B244CE"/>
    <w:rsid w:val="00B27102"/>
    <w:rsid w:val="00B27840"/>
    <w:rsid w:val="00B30F0C"/>
    <w:rsid w:val="00B33494"/>
    <w:rsid w:val="00B35239"/>
    <w:rsid w:val="00B435A3"/>
    <w:rsid w:val="00B44691"/>
    <w:rsid w:val="00B45BDA"/>
    <w:rsid w:val="00B61C21"/>
    <w:rsid w:val="00B628E7"/>
    <w:rsid w:val="00B62D69"/>
    <w:rsid w:val="00B70B53"/>
    <w:rsid w:val="00B71675"/>
    <w:rsid w:val="00B721CC"/>
    <w:rsid w:val="00B77690"/>
    <w:rsid w:val="00B8129A"/>
    <w:rsid w:val="00B827CC"/>
    <w:rsid w:val="00B84833"/>
    <w:rsid w:val="00B84FA3"/>
    <w:rsid w:val="00B925BA"/>
    <w:rsid w:val="00B96FE4"/>
    <w:rsid w:val="00B97B21"/>
    <w:rsid w:val="00BA6FCB"/>
    <w:rsid w:val="00BA7229"/>
    <w:rsid w:val="00BA749F"/>
    <w:rsid w:val="00BA7B5E"/>
    <w:rsid w:val="00BB1C2D"/>
    <w:rsid w:val="00BB352D"/>
    <w:rsid w:val="00BB50E4"/>
    <w:rsid w:val="00BD2E43"/>
    <w:rsid w:val="00BD711F"/>
    <w:rsid w:val="00BE108E"/>
    <w:rsid w:val="00BE113A"/>
    <w:rsid w:val="00BE2002"/>
    <w:rsid w:val="00BE5249"/>
    <w:rsid w:val="00BE5A19"/>
    <w:rsid w:val="00BE68C8"/>
    <w:rsid w:val="00BF038A"/>
    <w:rsid w:val="00BF3510"/>
    <w:rsid w:val="00C00141"/>
    <w:rsid w:val="00C056B5"/>
    <w:rsid w:val="00C107CF"/>
    <w:rsid w:val="00C11FA8"/>
    <w:rsid w:val="00C16E63"/>
    <w:rsid w:val="00C205E7"/>
    <w:rsid w:val="00C227FE"/>
    <w:rsid w:val="00C22ADF"/>
    <w:rsid w:val="00C2348B"/>
    <w:rsid w:val="00C25D4E"/>
    <w:rsid w:val="00C25DEF"/>
    <w:rsid w:val="00C3176B"/>
    <w:rsid w:val="00C33CFF"/>
    <w:rsid w:val="00C34E91"/>
    <w:rsid w:val="00C40AA4"/>
    <w:rsid w:val="00C4326D"/>
    <w:rsid w:val="00C47D31"/>
    <w:rsid w:val="00C50121"/>
    <w:rsid w:val="00C507FE"/>
    <w:rsid w:val="00C52A0A"/>
    <w:rsid w:val="00C549A0"/>
    <w:rsid w:val="00C57634"/>
    <w:rsid w:val="00C63071"/>
    <w:rsid w:val="00C75B14"/>
    <w:rsid w:val="00C8370D"/>
    <w:rsid w:val="00C84169"/>
    <w:rsid w:val="00C843B7"/>
    <w:rsid w:val="00C92024"/>
    <w:rsid w:val="00CA182F"/>
    <w:rsid w:val="00CA1CE7"/>
    <w:rsid w:val="00CA3630"/>
    <w:rsid w:val="00CB5433"/>
    <w:rsid w:val="00CB79AA"/>
    <w:rsid w:val="00CC46B8"/>
    <w:rsid w:val="00CC498F"/>
    <w:rsid w:val="00CD153C"/>
    <w:rsid w:val="00CD7D76"/>
    <w:rsid w:val="00CD7D7B"/>
    <w:rsid w:val="00CE05AF"/>
    <w:rsid w:val="00CE7032"/>
    <w:rsid w:val="00CE77C8"/>
    <w:rsid w:val="00D004C3"/>
    <w:rsid w:val="00D017F8"/>
    <w:rsid w:val="00D04B14"/>
    <w:rsid w:val="00D052C2"/>
    <w:rsid w:val="00D05C4B"/>
    <w:rsid w:val="00D07D8A"/>
    <w:rsid w:val="00D13DDD"/>
    <w:rsid w:val="00D21AB4"/>
    <w:rsid w:val="00D24FF6"/>
    <w:rsid w:val="00D2564F"/>
    <w:rsid w:val="00D25EB7"/>
    <w:rsid w:val="00D27292"/>
    <w:rsid w:val="00D323D6"/>
    <w:rsid w:val="00D428A0"/>
    <w:rsid w:val="00D508F0"/>
    <w:rsid w:val="00D60247"/>
    <w:rsid w:val="00D80534"/>
    <w:rsid w:val="00D83769"/>
    <w:rsid w:val="00D90F79"/>
    <w:rsid w:val="00D933CD"/>
    <w:rsid w:val="00D93496"/>
    <w:rsid w:val="00D93BC4"/>
    <w:rsid w:val="00D94030"/>
    <w:rsid w:val="00DA5752"/>
    <w:rsid w:val="00DB1A2D"/>
    <w:rsid w:val="00DB537D"/>
    <w:rsid w:val="00DE13F0"/>
    <w:rsid w:val="00DE2AE2"/>
    <w:rsid w:val="00DE32A7"/>
    <w:rsid w:val="00DE6AD7"/>
    <w:rsid w:val="00DF06C2"/>
    <w:rsid w:val="00E006AF"/>
    <w:rsid w:val="00E111BE"/>
    <w:rsid w:val="00E16192"/>
    <w:rsid w:val="00E22ECA"/>
    <w:rsid w:val="00E27D2E"/>
    <w:rsid w:val="00E27D47"/>
    <w:rsid w:val="00E329E1"/>
    <w:rsid w:val="00E33DD0"/>
    <w:rsid w:val="00E34A5A"/>
    <w:rsid w:val="00E420B3"/>
    <w:rsid w:val="00E42214"/>
    <w:rsid w:val="00E429FC"/>
    <w:rsid w:val="00E44B67"/>
    <w:rsid w:val="00E525EC"/>
    <w:rsid w:val="00E740C7"/>
    <w:rsid w:val="00E7680E"/>
    <w:rsid w:val="00E76F55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A7C2F"/>
    <w:rsid w:val="00EC22CB"/>
    <w:rsid w:val="00EC55F5"/>
    <w:rsid w:val="00ED1A89"/>
    <w:rsid w:val="00ED45E8"/>
    <w:rsid w:val="00ED68A3"/>
    <w:rsid w:val="00EE09A1"/>
    <w:rsid w:val="00F00CC4"/>
    <w:rsid w:val="00F0552A"/>
    <w:rsid w:val="00F068BE"/>
    <w:rsid w:val="00F068CB"/>
    <w:rsid w:val="00F10AD2"/>
    <w:rsid w:val="00F11048"/>
    <w:rsid w:val="00F1329B"/>
    <w:rsid w:val="00F15699"/>
    <w:rsid w:val="00F33E9C"/>
    <w:rsid w:val="00F427A4"/>
    <w:rsid w:val="00F43875"/>
    <w:rsid w:val="00F54DC1"/>
    <w:rsid w:val="00F57453"/>
    <w:rsid w:val="00F57B5F"/>
    <w:rsid w:val="00F621AC"/>
    <w:rsid w:val="00F701F6"/>
    <w:rsid w:val="00F72723"/>
    <w:rsid w:val="00F806C3"/>
    <w:rsid w:val="00F807ED"/>
    <w:rsid w:val="00F85885"/>
    <w:rsid w:val="00F86542"/>
    <w:rsid w:val="00F91FE5"/>
    <w:rsid w:val="00F97271"/>
    <w:rsid w:val="00FA4EA4"/>
    <w:rsid w:val="00FA77AD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F2A1A"/>
    <w:rsid w:val="00FF6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A984DC5"/>
  <w14:defaultImageDpi w14:val="300"/>
  <w15:docId w15:val="{D7261349-9135-F643-87D5-C1FB40946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35456"/>
    <w:rPr>
      <w:color w:val="808080"/>
    </w:rPr>
  </w:style>
  <w:style w:type="paragraph" w:customStyle="1" w:styleId="MTDisplayEquation">
    <w:name w:val="MTDisplayEquation"/>
    <w:basedOn w:val="Normal"/>
    <w:next w:val="Normal"/>
    <w:rsid w:val="002C09A6"/>
    <w:pPr>
      <w:widowControl w:val="0"/>
      <w:tabs>
        <w:tab w:val="center" w:pos="5480"/>
        <w:tab w:val="right" w:pos="10220"/>
      </w:tabs>
      <w:autoSpaceDE w:val="0"/>
      <w:autoSpaceDN w:val="0"/>
      <w:adjustRightInd w:val="0"/>
      <w:spacing w:after="240"/>
      <w:ind w:left="72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/Library/Containers/com.microsoft.Word/Data/Macintosh%20HD:Users:chris:Library:Application%20Support:Microsoft:Office:User%20Templates:My%20Templates:BECA%20Classwor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  <a:effectLst/>
        <a:extLst>
          <a:ext uri="{FAA26D3D-D897-4be2-8F04-BA451C77F1D7}">
            <ma14:placeholderFlag xmlns:ma14="http://schemas.microsoft.com/office/mac/drawingml/2011/main" xmlns=""/>
          </a:ext>
          <a:ext uri="{C572A759-6A51-4108-AA02-DFA0A04FC94B}">
            <ma14:wrappingTextBoxFlag xmlns:ma14="http://schemas.microsoft.com/office/mac/drawingml/2011/main" xmlns=""/>
          </a:ext>
        </a:extLst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4FE7CF-614C-AA42-B6D6-2C9B9F829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 HD:Users:chris:Library:Application Support:Microsoft:Office:User Templates:My Templates:BECA Classwork.dotx</Template>
  <TotalTime>20</TotalTime>
  <Pages>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husonbeca@gmail.com</cp:lastModifiedBy>
  <cp:revision>8</cp:revision>
  <cp:lastPrinted>2015-01-22T03:29:00Z</cp:lastPrinted>
  <dcterms:created xsi:type="dcterms:W3CDTF">2018-02-01T14:49:00Z</dcterms:created>
  <dcterms:modified xsi:type="dcterms:W3CDTF">2018-02-01T15:24:00Z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