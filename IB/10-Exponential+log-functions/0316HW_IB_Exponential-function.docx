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68C234" w14:textId="5BA51461" w:rsidR="000C46A2" w:rsidRDefault="00FB445D" w:rsidP="00FB445D">
      <w:pPr>
        <w:tabs>
          <w:tab w:val="left" w:pos="720"/>
          <w:tab w:val="left" w:pos="3600"/>
          <w:tab w:val="left" w:pos="4320"/>
          <w:tab w:val="left" w:pos="5040"/>
          <w:tab w:val="left" w:pos="7200"/>
          <w:tab w:val="right" w:pos="9180"/>
        </w:tabs>
        <w:rPr>
          <w:rFonts w:ascii="Times New Roman" w:hAnsi="Times New Roman"/>
        </w:rPr>
      </w:pPr>
      <w:bookmarkStart w:id="0" w:name="_GoBack"/>
      <w:bookmarkEnd w:id="0"/>
      <w:r>
        <w:rPr>
          <w:rFonts w:ascii="Times New Roman" w:hAnsi="Times New Roman"/>
          <w:b/>
        </w:rPr>
        <w:t>Homework</w:t>
      </w:r>
      <w:r w:rsidR="004D0530">
        <w:rPr>
          <w:rFonts w:ascii="Times New Roman" w:hAnsi="Times New Roman"/>
          <w:b/>
        </w:rPr>
        <w:t xml:space="preserve">: </w:t>
      </w:r>
      <w:r w:rsidRPr="00FB445D">
        <w:rPr>
          <w:rFonts w:ascii="Times New Roman" w:hAnsi="Times New Roman"/>
        </w:rPr>
        <w:t>Exponential Function</w:t>
      </w:r>
      <w:r>
        <w:rPr>
          <w:rFonts w:ascii="Times New Roman" w:hAnsi="Times New Roman"/>
        </w:rPr>
        <w:t>s</w:t>
      </w:r>
      <w:r w:rsidR="000A7AB6">
        <w:rPr>
          <w:rFonts w:ascii="Times New Roman" w:hAnsi="Times New Roman"/>
        </w:rPr>
        <w:t xml:space="preserve"> (Due Monday, 20 March)</w:t>
      </w:r>
    </w:p>
    <w:p w14:paraId="66EF39A0" w14:textId="1B3F9534" w:rsidR="000C46A2" w:rsidRDefault="004D1B88" w:rsidP="00AC6BC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21B4293" wp14:editId="350F38C3">
            <wp:extent cx="5766435" cy="42954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638" cy="429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89A17" w14:textId="6E96AA33" w:rsidR="00DE0F45" w:rsidRDefault="00DE0F45">
      <w:pPr>
        <w:rPr>
          <w:rFonts w:ascii="Times New Roman" w:hAnsi="Times New Roman"/>
          <w:b/>
        </w:rPr>
      </w:pPr>
    </w:p>
    <w:p w14:paraId="250C4936" w14:textId="77777777" w:rsidR="00446CD1" w:rsidRDefault="00446CD1">
      <w:pPr>
        <w:rPr>
          <w:rFonts w:ascii="Times New Roman" w:hAnsi="Times New Roman"/>
          <w:b/>
        </w:rPr>
      </w:pPr>
    </w:p>
    <w:p w14:paraId="636158A2" w14:textId="77777777" w:rsidR="00446CD1" w:rsidRPr="009A2921" w:rsidRDefault="00446CD1">
      <w:pPr>
        <w:rPr>
          <w:rFonts w:ascii="Times New Roman" w:hAnsi="Times New Roman"/>
        </w:rPr>
      </w:pPr>
    </w:p>
    <w:p w14:paraId="466922AC" w14:textId="197D1B9A" w:rsidR="005F20E9" w:rsidRPr="005F20E9" w:rsidRDefault="005F20E9" w:rsidP="00AC6BC5">
      <w:pPr>
        <w:rPr>
          <w:rFonts w:ascii="Times New Roman" w:hAnsi="Times New Roman"/>
          <w:b/>
        </w:rPr>
      </w:pPr>
      <w:r w:rsidRPr="005F20E9">
        <w:rPr>
          <w:rFonts w:ascii="Times New Roman" w:hAnsi="Times New Roman"/>
          <w:b/>
        </w:rPr>
        <w:t>Geometric sequence problem:</w:t>
      </w:r>
    </w:p>
    <w:p w14:paraId="4A640D21" w14:textId="77777777" w:rsidR="005F20E9" w:rsidRDefault="005F20E9" w:rsidP="00AC6BC5">
      <w:pPr>
        <w:rPr>
          <w:rFonts w:ascii="Times New Roman" w:hAnsi="Times New Roman"/>
        </w:rPr>
      </w:pPr>
    </w:p>
    <w:p w14:paraId="7910FE25" w14:textId="2F6164EA" w:rsidR="005F20E9" w:rsidRDefault="005F20E9" w:rsidP="00AC6BC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5B2F5E5" wp14:editId="28ED36F0">
            <wp:extent cx="5872480" cy="163576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DEE9" w14:textId="091189E2" w:rsidR="006C0971" w:rsidRDefault="006C0971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62BADF1F" w14:textId="1DA1470D" w:rsidR="006C0971" w:rsidRDefault="006C097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1024AD0C" wp14:editId="2353E750">
            <wp:extent cx="5692447" cy="446024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87" cy="44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72533" w14:textId="397F1149" w:rsidR="006C0971" w:rsidRDefault="006C097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A56DF1A" wp14:editId="4E950C04">
            <wp:extent cx="5652135" cy="4236931"/>
            <wp:effectExtent l="0" t="0" r="12065" b="508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983" cy="424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0170" w14:textId="3AD4BEED" w:rsidR="006C0971" w:rsidRDefault="006C097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70399CF" wp14:editId="44B848E2">
            <wp:extent cx="5943600" cy="5400763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96450" w14:textId="2F77521A" w:rsidR="006C0971" w:rsidRDefault="006C097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32D8F7B" wp14:editId="08A44A4E">
            <wp:extent cx="5943600" cy="6528816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5433" w14:textId="5D81F567" w:rsidR="006C0971" w:rsidRDefault="006C0971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DB05831" w14:textId="77777777" w:rsidR="006C0971" w:rsidRDefault="006C0971">
      <w:pPr>
        <w:rPr>
          <w:rFonts w:ascii="Times New Roman" w:hAnsi="Times New Roman"/>
        </w:rPr>
      </w:pPr>
    </w:p>
    <w:p w14:paraId="66FAE199" w14:textId="10D8BCFB" w:rsidR="006C0971" w:rsidRPr="00AC6BC5" w:rsidRDefault="006C0971" w:rsidP="00AC6BC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429F033" wp14:editId="48E0608F">
            <wp:extent cx="5943600" cy="4491728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0971" w:rsidRPr="00AC6BC5" w:rsidSect="009A2921">
      <w:headerReference w:type="even" r:id="rId15"/>
      <w:headerReference w:type="default" r:id="rId16"/>
      <w:headerReference w:type="first" r:id="rId17"/>
      <w:pgSz w:w="12240" w:h="15840"/>
      <w:pgMar w:top="1440" w:right="1440" w:bottom="432" w:left="1440" w:header="720" w:footer="43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2AC63E" w14:textId="77777777" w:rsidR="005C44D3" w:rsidRDefault="005C44D3" w:rsidP="00F72723">
      <w:r>
        <w:separator/>
      </w:r>
    </w:p>
  </w:endnote>
  <w:endnote w:type="continuationSeparator" w:id="0">
    <w:p w14:paraId="3532EC1B" w14:textId="77777777" w:rsidR="005C44D3" w:rsidRDefault="005C44D3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DC0727" w14:textId="77777777" w:rsidR="005C44D3" w:rsidRDefault="005C44D3" w:rsidP="00F72723">
      <w:r>
        <w:separator/>
      </w:r>
    </w:p>
  </w:footnote>
  <w:footnote w:type="continuationSeparator" w:id="0">
    <w:p w14:paraId="1984A8B6" w14:textId="77777777" w:rsidR="005C44D3" w:rsidRDefault="005C44D3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E6D04F" w14:textId="6401F0CD" w:rsidR="003E5F8E" w:rsidRPr="004D0530" w:rsidRDefault="003E5F8E" w:rsidP="004D0530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 w:rsidR="00414C3E">
      <w:rPr>
        <w:rFonts w:ascii="Times New Roman" w:hAnsi="Times New Roman"/>
      </w:rPr>
      <w:t>ECA / D</w:t>
    </w:r>
    <w:r>
      <w:rPr>
        <w:rFonts w:ascii="Times New Roman" w:hAnsi="Times New Roman"/>
      </w:rPr>
      <w:t xml:space="preserve">r. Huson / </w:t>
    </w:r>
    <w:r w:rsidR="00414C3E">
      <w:rPr>
        <w:rFonts w:ascii="Times New Roman" w:hAnsi="Times New Roman"/>
      </w:rPr>
      <w:t>IB Mathematics</w:t>
    </w:r>
    <w:r w:rsidRPr="002C2EBF">
      <w:rPr>
        <w:rFonts w:ascii="Times New Roman" w:hAnsi="Times New Roman"/>
      </w:rPr>
      <w:t xml:space="preserve"> 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1E4046" w14:textId="7B85EB69" w:rsidR="00155AE0" w:rsidRDefault="003E5F8E" w:rsidP="004D0530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 w:rsidR="000A7AB6">
      <w:rPr>
        <w:rFonts w:ascii="Times New Roman" w:hAnsi="Times New Roman"/>
      </w:rPr>
      <w:t>ECA / D</w:t>
    </w:r>
    <w:r w:rsidR="00A503B7">
      <w:rPr>
        <w:rFonts w:ascii="Times New Roman" w:hAnsi="Times New Roman"/>
      </w:rPr>
      <w:t>r. Huson / IB-style Problems</w:t>
    </w:r>
    <w:r w:rsidRPr="002C2EBF">
      <w:rPr>
        <w:rFonts w:ascii="Times New Roman" w:hAnsi="Times New Roman"/>
      </w:rPr>
      <w:t xml:space="preserve"> </w:t>
    </w:r>
    <w:r w:rsidRPr="002C2EBF">
      <w:rPr>
        <w:rFonts w:ascii="Times New Roman" w:hAnsi="Times New Roman"/>
      </w:rPr>
      <w:tab/>
    </w:r>
    <w:r w:rsidRPr="002C2EBF">
      <w:rPr>
        <w:rFonts w:ascii="Times New Roman" w:hAnsi="Times New Roman"/>
      </w:rPr>
      <w:tab/>
      <w:t>Name:</w:t>
    </w:r>
    <w:r w:rsidRPr="002C2EBF">
      <w:rPr>
        <w:rFonts w:ascii="Times New Roman" w:hAnsi="Times New Roman"/>
      </w:rPr>
      <w:tab/>
      <w:t xml:space="preserve"> </w:t>
    </w:r>
  </w:p>
  <w:p w14:paraId="641ABEFD" w14:textId="78F338ED" w:rsidR="003E5F8E" w:rsidRDefault="000A7AB6" w:rsidP="00697839">
    <w:pPr>
      <w:tabs>
        <w:tab w:val="left" w:pos="5040"/>
      </w:tabs>
      <w:spacing w:after="120"/>
    </w:pPr>
    <w:r>
      <w:rPr>
        <w:rFonts w:ascii="Times New Roman" w:hAnsi="Times New Roman"/>
      </w:rPr>
      <w:t>16 March</w:t>
    </w:r>
    <w:r w:rsidR="00FB445D">
      <w:rPr>
        <w:rFonts w:ascii="Times New Roman" w:hAnsi="Times New Roman"/>
      </w:rPr>
      <w:t xml:space="preserve"> 20</w:t>
    </w:r>
    <w:r w:rsidR="00B0779A">
      <w:rPr>
        <w:rFonts w:ascii="Times New Roman" w:hAnsi="Times New Roman"/>
      </w:rPr>
      <w:t>1</w:t>
    </w:r>
    <w:r>
      <w:rPr>
        <w:rFonts w:ascii="Times New Roman" w:hAnsi="Times New Roman"/>
      </w:rPr>
      <w:t>7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6BFBE4" w14:textId="77777777" w:rsidR="003E5F8E" w:rsidRDefault="003E5F8E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DAB1C23" w14:textId="77777777" w:rsidR="003E5F8E" w:rsidRDefault="003E5F8E" w:rsidP="00F068BE">
    <w:pPr>
      <w:tabs>
        <w:tab w:val="left" w:pos="5040"/>
      </w:tabs>
    </w:pPr>
  </w:p>
  <w:p w14:paraId="08636168" w14:textId="77777777" w:rsidR="003E5F8E" w:rsidRDefault="003E5F8E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2642006"/>
    <w:multiLevelType w:val="hybridMultilevel"/>
    <w:tmpl w:val="88803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484B31"/>
    <w:multiLevelType w:val="hybridMultilevel"/>
    <w:tmpl w:val="3F586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44396A"/>
    <w:multiLevelType w:val="multilevel"/>
    <w:tmpl w:val="88803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1"/>
  </w:num>
  <w:num w:numId="5">
    <w:abstractNumId w:val="8"/>
  </w:num>
  <w:num w:numId="6">
    <w:abstractNumId w:val="0"/>
  </w:num>
  <w:num w:numId="7">
    <w:abstractNumId w:val="5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evenAndOddHeaders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1D4"/>
    <w:rsid w:val="000006F7"/>
    <w:rsid w:val="000016CC"/>
    <w:rsid w:val="00007880"/>
    <w:rsid w:val="00010025"/>
    <w:rsid w:val="0001244E"/>
    <w:rsid w:val="00017F2F"/>
    <w:rsid w:val="00021683"/>
    <w:rsid w:val="000233B4"/>
    <w:rsid w:val="000261C0"/>
    <w:rsid w:val="0002631C"/>
    <w:rsid w:val="00030148"/>
    <w:rsid w:val="00030567"/>
    <w:rsid w:val="00040049"/>
    <w:rsid w:val="000427B5"/>
    <w:rsid w:val="00042CC9"/>
    <w:rsid w:val="0005162B"/>
    <w:rsid w:val="00051CEF"/>
    <w:rsid w:val="00051E42"/>
    <w:rsid w:val="0005537F"/>
    <w:rsid w:val="000572AF"/>
    <w:rsid w:val="00065B5E"/>
    <w:rsid w:val="00066073"/>
    <w:rsid w:val="00067799"/>
    <w:rsid w:val="000678A8"/>
    <w:rsid w:val="00083EC9"/>
    <w:rsid w:val="00085DE8"/>
    <w:rsid w:val="000A790F"/>
    <w:rsid w:val="000A7AB6"/>
    <w:rsid w:val="000B0EE4"/>
    <w:rsid w:val="000B149D"/>
    <w:rsid w:val="000B2FB4"/>
    <w:rsid w:val="000B4E22"/>
    <w:rsid w:val="000B506D"/>
    <w:rsid w:val="000C1344"/>
    <w:rsid w:val="000C43AA"/>
    <w:rsid w:val="000C4516"/>
    <w:rsid w:val="000C46A2"/>
    <w:rsid w:val="000E1C92"/>
    <w:rsid w:val="000E2237"/>
    <w:rsid w:val="000E2632"/>
    <w:rsid w:val="000E517C"/>
    <w:rsid w:val="001004AD"/>
    <w:rsid w:val="00102EB5"/>
    <w:rsid w:val="001060A5"/>
    <w:rsid w:val="001074F4"/>
    <w:rsid w:val="00112503"/>
    <w:rsid w:val="00113D28"/>
    <w:rsid w:val="00116564"/>
    <w:rsid w:val="001269D2"/>
    <w:rsid w:val="001277E3"/>
    <w:rsid w:val="00131FA2"/>
    <w:rsid w:val="00137C19"/>
    <w:rsid w:val="00143C61"/>
    <w:rsid w:val="00146BCF"/>
    <w:rsid w:val="00154164"/>
    <w:rsid w:val="00155AE0"/>
    <w:rsid w:val="001569BF"/>
    <w:rsid w:val="00160C8D"/>
    <w:rsid w:val="00164815"/>
    <w:rsid w:val="001651A6"/>
    <w:rsid w:val="00167881"/>
    <w:rsid w:val="001710A0"/>
    <w:rsid w:val="0017165A"/>
    <w:rsid w:val="00171702"/>
    <w:rsid w:val="0017267A"/>
    <w:rsid w:val="00173218"/>
    <w:rsid w:val="00182081"/>
    <w:rsid w:val="0018786C"/>
    <w:rsid w:val="00191371"/>
    <w:rsid w:val="001921DB"/>
    <w:rsid w:val="001927AF"/>
    <w:rsid w:val="001963DC"/>
    <w:rsid w:val="001A21D1"/>
    <w:rsid w:val="001A351C"/>
    <w:rsid w:val="001A4F7D"/>
    <w:rsid w:val="001A572B"/>
    <w:rsid w:val="001B2804"/>
    <w:rsid w:val="001B38B3"/>
    <w:rsid w:val="001C6BCA"/>
    <w:rsid w:val="001E5FE2"/>
    <w:rsid w:val="001F3DCC"/>
    <w:rsid w:val="001F63F0"/>
    <w:rsid w:val="00201D78"/>
    <w:rsid w:val="00203449"/>
    <w:rsid w:val="00204229"/>
    <w:rsid w:val="002049D1"/>
    <w:rsid w:val="00206AB9"/>
    <w:rsid w:val="00210825"/>
    <w:rsid w:val="00211ABD"/>
    <w:rsid w:val="00214AC4"/>
    <w:rsid w:val="002367B8"/>
    <w:rsid w:val="002372E8"/>
    <w:rsid w:val="0025198D"/>
    <w:rsid w:val="002566BE"/>
    <w:rsid w:val="00262C0A"/>
    <w:rsid w:val="00266671"/>
    <w:rsid w:val="0027023B"/>
    <w:rsid w:val="002714F8"/>
    <w:rsid w:val="00274E4E"/>
    <w:rsid w:val="00276DDD"/>
    <w:rsid w:val="00280DFE"/>
    <w:rsid w:val="00282019"/>
    <w:rsid w:val="002903AF"/>
    <w:rsid w:val="0029069F"/>
    <w:rsid w:val="00295FB1"/>
    <w:rsid w:val="002A580A"/>
    <w:rsid w:val="002A5ADE"/>
    <w:rsid w:val="002A5C3D"/>
    <w:rsid w:val="002A6FD1"/>
    <w:rsid w:val="002A7D99"/>
    <w:rsid w:val="002B65E1"/>
    <w:rsid w:val="002B6E1B"/>
    <w:rsid w:val="002B7596"/>
    <w:rsid w:val="002C2EBF"/>
    <w:rsid w:val="002C3A03"/>
    <w:rsid w:val="002C4824"/>
    <w:rsid w:val="002E49EB"/>
    <w:rsid w:val="002F3AAD"/>
    <w:rsid w:val="002F787E"/>
    <w:rsid w:val="002F7D6D"/>
    <w:rsid w:val="00302EDF"/>
    <w:rsid w:val="003102FF"/>
    <w:rsid w:val="0031547E"/>
    <w:rsid w:val="00317706"/>
    <w:rsid w:val="00323513"/>
    <w:rsid w:val="00325374"/>
    <w:rsid w:val="00326EE9"/>
    <w:rsid w:val="00327031"/>
    <w:rsid w:val="003506CD"/>
    <w:rsid w:val="00351D4E"/>
    <w:rsid w:val="0035537D"/>
    <w:rsid w:val="003570E8"/>
    <w:rsid w:val="00361BB0"/>
    <w:rsid w:val="00362A85"/>
    <w:rsid w:val="003723F3"/>
    <w:rsid w:val="00386225"/>
    <w:rsid w:val="003937A1"/>
    <w:rsid w:val="00394881"/>
    <w:rsid w:val="003A1A3A"/>
    <w:rsid w:val="003A5EE8"/>
    <w:rsid w:val="003A7585"/>
    <w:rsid w:val="003A7811"/>
    <w:rsid w:val="003C3AF0"/>
    <w:rsid w:val="003C58DA"/>
    <w:rsid w:val="003E0629"/>
    <w:rsid w:val="003E50EA"/>
    <w:rsid w:val="003E5F8E"/>
    <w:rsid w:val="003E71CF"/>
    <w:rsid w:val="003F63AF"/>
    <w:rsid w:val="003F70B9"/>
    <w:rsid w:val="00404A1B"/>
    <w:rsid w:val="00411F77"/>
    <w:rsid w:val="00414C3E"/>
    <w:rsid w:val="00417365"/>
    <w:rsid w:val="00434DF0"/>
    <w:rsid w:val="00436654"/>
    <w:rsid w:val="004419E5"/>
    <w:rsid w:val="00442BB2"/>
    <w:rsid w:val="00446CD1"/>
    <w:rsid w:val="00451AC9"/>
    <w:rsid w:val="0045368F"/>
    <w:rsid w:val="00454982"/>
    <w:rsid w:val="00460AF7"/>
    <w:rsid w:val="00464C4B"/>
    <w:rsid w:val="004659A3"/>
    <w:rsid w:val="00465E7D"/>
    <w:rsid w:val="0046668C"/>
    <w:rsid w:val="00471E3F"/>
    <w:rsid w:val="0047626C"/>
    <w:rsid w:val="00477534"/>
    <w:rsid w:val="00480097"/>
    <w:rsid w:val="00482FAA"/>
    <w:rsid w:val="004838E4"/>
    <w:rsid w:val="00483985"/>
    <w:rsid w:val="0049290D"/>
    <w:rsid w:val="00493511"/>
    <w:rsid w:val="004970D0"/>
    <w:rsid w:val="00497F50"/>
    <w:rsid w:val="004A5E95"/>
    <w:rsid w:val="004B5DE6"/>
    <w:rsid w:val="004B649C"/>
    <w:rsid w:val="004C363A"/>
    <w:rsid w:val="004D0530"/>
    <w:rsid w:val="004D1B88"/>
    <w:rsid w:val="004E07C8"/>
    <w:rsid w:val="004E1B6A"/>
    <w:rsid w:val="004E3292"/>
    <w:rsid w:val="004E3488"/>
    <w:rsid w:val="004E6790"/>
    <w:rsid w:val="004E7FCC"/>
    <w:rsid w:val="004F042E"/>
    <w:rsid w:val="004F3C7E"/>
    <w:rsid w:val="004F68ED"/>
    <w:rsid w:val="004F7D67"/>
    <w:rsid w:val="00503919"/>
    <w:rsid w:val="005145B8"/>
    <w:rsid w:val="005221A6"/>
    <w:rsid w:val="00523456"/>
    <w:rsid w:val="00535809"/>
    <w:rsid w:val="005363B6"/>
    <w:rsid w:val="00541F0E"/>
    <w:rsid w:val="00551D9B"/>
    <w:rsid w:val="00555033"/>
    <w:rsid w:val="005550F0"/>
    <w:rsid w:val="00573932"/>
    <w:rsid w:val="00575C30"/>
    <w:rsid w:val="00576A4E"/>
    <w:rsid w:val="00576E22"/>
    <w:rsid w:val="005771D8"/>
    <w:rsid w:val="0058413E"/>
    <w:rsid w:val="00587D28"/>
    <w:rsid w:val="005909BC"/>
    <w:rsid w:val="005929DD"/>
    <w:rsid w:val="00592A37"/>
    <w:rsid w:val="00593674"/>
    <w:rsid w:val="0059450D"/>
    <w:rsid w:val="00595500"/>
    <w:rsid w:val="00596282"/>
    <w:rsid w:val="005972BE"/>
    <w:rsid w:val="005A1DD7"/>
    <w:rsid w:val="005B1936"/>
    <w:rsid w:val="005C2F0A"/>
    <w:rsid w:val="005C3FD7"/>
    <w:rsid w:val="005C44D3"/>
    <w:rsid w:val="005C7670"/>
    <w:rsid w:val="005D2817"/>
    <w:rsid w:val="005D598B"/>
    <w:rsid w:val="005E0E04"/>
    <w:rsid w:val="005E2DEE"/>
    <w:rsid w:val="005E61A6"/>
    <w:rsid w:val="005F20E9"/>
    <w:rsid w:val="005F28B1"/>
    <w:rsid w:val="005F313F"/>
    <w:rsid w:val="00601F05"/>
    <w:rsid w:val="0060508C"/>
    <w:rsid w:val="006143C2"/>
    <w:rsid w:val="00614655"/>
    <w:rsid w:val="0061755C"/>
    <w:rsid w:val="00620682"/>
    <w:rsid w:val="00623415"/>
    <w:rsid w:val="00625B2E"/>
    <w:rsid w:val="00632D70"/>
    <w:rsid w:val="006348EB"/>
    <w:rsid w:val="00636540"/>
    <w:rsid w:val="00642086"/>
    <w:rsid w:val="00643D02"/>
    <w:rsid w:val="00646BB0"/>
    <w:rsid w:val="00657F83"/>
    <w:rsid w:val="00660B95"/>
    <w:rsid w:val="006773C2"/>
    <w:rsid w:val="006779E9"/>
    <w:rsid w:val="00682DED"/>
    <w:rsid w:val="0069007E"/>
    <w:rsid w:val="006949C0"/>
    <w:rsid w:val="00697839"/>
    <w:rsid w:val="006A21C8"/>
    <w:rsid w:val="006A2342"/>
    <w:rsid w:val="006A591A"/>
    <w:rsid w:val="006A69A1"/>
    <w:rsid w:val="006B4EF8"/>
    <w:rsid w:val="006B565D"/>
    <w:rsid w:val="006B7F0D"/>
    <w:rsid w:val="006C0971"/>
    <w:rsid w:val="006C6069"/>
    <w:rsid w:val="006C6DA8"/>
    <w:rsid w:val="006C7430"/>
    <w:rsid w:val="006D23D1"/>
    <w:rsid w:val="006D3FD6"/>
    <w:rsid w:val="006E1A01"/>
    <w:rsid w:val="006E74F6"/>
    <w:rsid w:val="006E7B03"/>
    <w:rsid w:val="006F0EE7"/>
    <w:rsid w:val="006F3491"/>
    <w:rsid w:val="006F4D4C"/>
    <w:rsid w:val="00711854"/>
    <w:rsid w:val="007210AA"/>
    <w:rsid w:val="00724F2C"/>
    <w:rsid w:val="00725445"/>
    <w:rsid w:val="00726ADD"/>
    <w:rsid w:val="0073140F"/>
    <w:rsid w:val="007347D6"/>
    <w:rsid w:val="00735030"/>
    <w:rsid w:val="00735B46"/>
    <w:rsid w:val="00735B64"/>
    <w:rsid w:val="00740B55"/>
    <w:rsid w:val="00742AF9"/>
    <w:rsid w:val="00747BF6"/>
    <w:rsid w:val="007523AD"/>
    <w:rsid w:val="00756B92"/>
    <w:rsid w:val="00756BA2"/>
    <w:rsid w:val="007627C4"/>
    <w:rsid w:val="00764DC3"/>
    <w:rsid w:val="00773061"/>
    <w:rsid w:val="00783D6C"/>
    <w:rsid w:val="0078526B"/>
    <w:rsid w:val="00790E4C"/>
    <w:rsid w:val="0079254D"/>
    <w:rsid w:val="00795A15"/>
    <w:rsid w:val="007A1E9C"/>
    <w:rsid w:val="007A652F"/>
    <w:rsid w:val="007C30A4"/>
    <w:rsid w:val="007C45E7"/>
    <w:rsid w:val="007C67EF"/>
    <w:rsid w:val="007C71B6"/>
    <w:rsid w:val="007D2DD0"/>
    <w:rsid w:val="007D2EA2"/>
    <w:rsid w:val="007D7335"/>
    <w:rsid w:val="007E5C68"/>
    <w:rsid w:val="007E66F9"/>
    <w:rsid w:val="007F1C41"/>
    <w:rsid w:val="007F2542"/>
    <w:rsid w:val="00804CCB"/>
    <w:rsid w:val="008051A7"/>
    <w:rsid w:val="00805E1E"/>
    <w:rsid w:val="00806641"/>
    <w:rsid w:val="0081408C"/>
    <w:rsid w:val="00814FAF"/>
    <w:rsid w:val="008202AC"/>
    <w:rsid w:val="00822103"/>
    <w:rsid w:val="00823E85"/>
    <w:rsid w:val="0082489B"/>
    <w:rsid w:val="00826A86"/>
    <w:rsid w:val="00827D56"/>
    <w:rsid w:val="00827F3F"/>
    <w:rsid w:val="0083127A"/>
    <w:rsid w:val="008350F3"/>
    <w:rsid w:val="00835F37"/>
    <w:rsid w:val="008362AB"/>
    <w:rsid w:val="00837037"/>
    <w:rsid w:val="008376D7"/>
    <w:rsid w:val="00840BF4"/>
    <w:rsid w:val="00843104"/>
    <w:rsid w:val="00843722"/>
    <w:rsid w:val="00847C9B"/>
    <w:rsid w:val="00851BED"/>
    <w:rsid w:val="00861683"/>
    <w:rsid w:val="008616CB"/>
    <w:rsid w:val="008647C4"/>
    <w:rsid w:val="008679EA"/>
    <w:rsid w:val="0087042E"/>
    <w:rsid w:val="00872DD6"/>
    <w:rsid w:val="008730E8"/>
    <w:rsid w:val="008738CF"/>
    <w:rsid w:val="008766E4"/>
    <w:rsid w:val="00883778"/>
    <w:rsid w:val="00885310"/>
    <w:rsid w:val="00890984"/>
    <w:rsid w:val="00894734"/>
    <w:rsid w:val="008B10D7"/>
    <w:rsid w:val="008B2876"/>
    <w:rsid w:val="008B749D"/>
    <w:rsid w:val="008C1443"/>
    <w:rsid w:val="008C16C5"/>
    <w:rsid w:val="008C2317"/>
    <w:rsid w:val="008C6D1F"/>
    <w:rsid w:val="008D0F8F"/>
    <w:rsid w:val="008D2833"/>
    <w:rsid w:val="008D4C52"/>
    <w:rsid w:val="008D5778"/>
    <w:rsid w:val="008E23BD"/>
    <w:rsid w:val="008E2845"/>
    <w:rsid w:val="008E6231"/>
    <w:rsid w:val="008E7933"/>
    <w:rsid w:val="008F6B4C"/>
    <w:rsid w:val="009001CD"/>
    <w:rsid w:val="0090341E"/>
    <w:rsid w:val="00904CD2"/>
    <w:rsid w:val="00917333"/>
    <w:rsid w:val="00922C23"/>
    <w:rsid w:val="00926050"/>
    <w:rsid w:val="00930099"/>
    <w:rsid w:val="009317D7"/>
    <w:rsid w:val="0093652D"/>
    <w:rsid w:val="00950BB3"/>
    <w:rsid w:val="0095144B"/>
    <w:rsid w:val="009525E3"/>
    <w:rsid w:val="00954A07"/>
    <w:rsid w:val="0097489F"/>
    <w:rsid w:val="00976C25"/>
    <w:rsid w:val="009774F3"/>
    <w:rsid w:val="009835F1"/>
    <w:rsid w:val="0099128D"/>
    <w:rsid w:val="009921D6"/>
    <w:rsid w:val="009A01D4"/>
    <w:rsid w:val="009A2921"/>
    <w:rsid w:val="009A2B9A"/>
    <w:rsid w:val="009A2CB2"/>
    <w:rsid w:val="009A3F43"/>
    <w:rsid w:val="009A5056"/>
    <w:rsid w:val="009B3817"/>
    <w:rsid w:val="009C5B95"/>
    <w:rsid w:val="009D205C"/>
    <w:rsid w:val="009D2207"/>
    <w:rsid w:val="009D331B"/>
    <w:rsid w:val="009E03DB"/>
    <w:rsid w:val="009E16AC"/>
    <w:rsid w:val="009E6D2B"/>
    <w:rsid w:val="009F5C5C"/>
    <w:rsid w:val="00A02F1B"/>
    <w:rsid w:val="00A06907"/>
    <w:rsid w:val="00A069EA"/>
    <w:rsid w:val="00A07F3D"/>
    <w:rsid w:val="00A1258E"/>
    <w:rsid w:val="00A15CCA"/>
    <w:rsid w:val="00A17901"/>
    <w:rsid w:val="00A328F8"/>
    <w:rsid w:val="00A32C7D"/>
    <w:rsid w:val="00A3330F"/>
    <w:rsid w:val="00A33B68"/>
    <w:rsid w:val="00A352C7"/>
    <w:rsid w:val="00A3748E"/>
    <w:rsid w:val="00A37FEA"/>
    <w:rsid w:val="00A414B7"/>
    <w:rsid w:val="00A41D02"/>
    <w:rsid w:val="00A42CEA"/>
    <w:rsid w:val="00A45E70"/>
    <w:rsid w:val="00A503B7"/>
    <w:rsid w:val="00A53DC8"/>
    <w:rsid w:val="00A54B99"/>
    <w:rsid w:val="00A56DA5"/>
    <w:rsid w:val="00A572CE"/>
    <w:rsid w:val="00A6348B"/>
    <w:rsid w:val="00A64860"/>
    <w:rsid w:val="00A651FF"/>
    <w:rsid w:val="00A66818"/>
    <w:rsid w:val="00A7321C"/>
    <w:rsid w:val="00A74332"/>
    <w:rsid w:val="00A76D46"/>
    <w:rsid w:val="00A82989"/>
    <w:rsid w:val="00A91022"/>
    <w:rsid w:val="00A96768"/>
    <w:rsid w:val="00AA47AB"/>
    <w:rsid w:val="00AA5B04"/>
    <w:rsid w:val="00AA6259"/>
    <w:rsid w:val="00AB1327"/>
    <w:rsid w:val="00AB2AF4"/>
    <w:rsid w:val="00AB2B68"/>
    <w:rsid w:val="00AB53F0"/>
    <w:rsid w:val="00AC2C6D"/>
    <w:rsid w:val="00AC303B"/>
    <w:rsid w:val="00AC4542"/>
    <w:rsid w:val="00AC6BC5"/>
    <w:rsid w:val="00AD2779"/>
    <w:rsid w:val="00AD5CB9"/>
    <w:rsid w:val="00AE2F1F"/>
    <w:rsid w:val="00AE37B3"/>
    <w:rsid w:val="00AE4020"/>
    <w:rsid w:val="00AE7EA8"/>
    <w:rsid w:val="00AF04E0"/>
    <w:rsid w:val="00AF34C7"/>
    <w:rsid w:val="00B01CFC"/>
    <w:rsid w:val="00B0779A"/>
    <w:rsid w:val="00B10098"/>
    <w:rsid w:val="00B23BB3"/>
    <w:rsid w:val="00B244CE"/>
    <w:rsid w:val="00B27102"/>
    <w:rsid w:val="00B27840"/>
    <w:rsid w:val="00B30F0C"/>
    <w:rsid w:val="00B33494"/>
    <w:rsid w:val="00B35239"/>
    <w:rsid w:val="00B435A3"/>
    <w:rsid w:val="00B44691"/>
    <w:rsid w:val="00B45BDA"/>
    <w:rsid w:val="00B61C21"/>
    <w:rsid w:val="00B628E7"/>
    <w:rsid w:val="00B62D69"/>
    <w:rsid w:val="00B70B53"/>
    <w:rsid w:val="00B71675"/>
    <w:rsid w:val="00B721CC"/>
    <w:rsid w:val="00B764A3"/>
    <w:rsid w:val="00B77690"/>
    <w:rsid w:val="00B8129A"/>
    <w:rsid w:val="00B827CC"/>
    <w:rsid w:val="00B84833"/>
    <w:rsid w:val="00B84FA3"/>
    <w:rsid w:val="00B925BA"/>
    <w:rsid w:val="00B96FE4"/>
    <w:rsid w:val="00BA6FCB"/>
    <w:rsid w:val="00BA7229"/>
    <w:rsid w:val="00BA749F"/>
    <w:rsid w:val="00BA7B5E"/>
    <w:rsid w:val="00BB1C2D"/>
    <w:rsid w:val="00BB352D"/>
    <w:rsid w:val="00BB50E4"/>
    <w:rsid w:val="00BD2E43"/>
    <w:rsid w:val="00BD711F"/>
    <w:rsid w:val="00BE108E"/>
    <w:rsid w:val="00BE113A"/>
    <w:rsid w:val="00BE5249"/>
    <w:rsid w:val="00BE5A19"/>
    <w:rsid w:val="00BE68C8"/>
    <w:rsid w:val="00BF038A"/>
    <w:rsid w:val="00BF3510"/>
    <w:rsid w:val="00C056B5"/>
    <w:rsid w:val="00C107CF"/>
    <w:rsid w:val="00C11FA8"/>
    <w:rsid w:val="00C16E63"/>
    <w:rsid w:val="00C205E7"/>
    <w:rsid w:val="00C227FE"/>
    <w:rsid w:val="00C22ADF"/>
    <w:rsid w:val="00C2348B"/>
    <w:rsid w:val="00C25D4E"/>
    <w:rsid w:val="00C25DEF"/>
    <w:rsid w:val="00C3176B"/>
    <w:rsid w:val="00C33CFF"/>
    <w:rsid w:val="00C34E91"/>
    <w:rsid w:val="00C40AA4"/>
    <w:rsid w:val="00C4326D"/>
    <w:rsid w:val="00C47D31"/>
    <w:rsid w:val="00C50121"/>
    <w:rsid w:val="00C507FE"/>
    <w:rsid w:val="00C52A0A"/>
    <w:rsid w:val="00C549A0"/>
    <w:rsid w:val="00C57634"/>
    <w:rsid w:val="00C63071"/>
    <w:rsid w:val="00C75B14"/>
    <w:rsid w:val="00C843B7"/>
    <w:rsid w:val="00C92024"/>
    <w:rsid w:val="00CA182F"/>
    <w:rsid w:val="00CA1CE7"/>
    <w:rsid w:val="00CA3630"/>
    <w:rsid w:val="00CB5433"/>
    <w:rsid w:val="00CB79AA"/>
    <w:rsid w:val="00CC46B8"/>
    <w:rsid w:val="00CC498F"/>
    <w:rsid w:val="00CD153C"/>
    <w:rsid w:val="00CD7D76"/>
    <w:rsid w:val="00CE05AF"/>
    <w:rsid w:val="00CE7032"/>
    <w:rsid w:val="00D017F8"/>
    <w:rsid w:val="00D04B14"/>
    <w:rsid w:val="00D052C2"/>
    <w:rsid w:val="00D05C4B"/>
    <w:rsid w:val="00D07D8A"/>
    <w:rsid w:val="00D13DDD"/>
    <w:rsid w:val="00D21AB4"/>
    <w:rsid w:val="00D24FF6"/>
    <w:rsid w:val="00D2564F"/>
    <w:rsid w:val="00D25EB7"/>
    <w:rsid w:val="00D27292"/>
    <w:rsid w:val="00D323D6"/>
    <w:rsid w:val="00D508F0"/>
    <w:rsid w:val="00D60247"/>
    <w:rsid w:val="00D80534"/>
    <w:rsid w:val="00D83769"/>
    <w:rsid w:val="00D90F79"/>
    <w:rsid w:val="00D933CD"/>
    <w:rsid w:val="00D93496"/>
    <w:rsid w:val="00D93BC4"/>
    <w:rsid w:val="00D94030"/>
    <w:rsid w:val="00DA5752"/>
    <w:rsid w:val="00DB1A2D"/>
    <w:rsid w:val="00DB537D"/>
    <w:rsid w:val="00DE0F45"/>
    <w:rsid w:val="00DE2AE2"/>
    <w:rsid w:val="00DE32A7"/>
    <w:rsid w:val="00DE6AD7"/>
    <w:rsid w:val="00E006AF"/>
    <w:rsid w:val="00E111BE"/>
    <w:rsid w:val="00E16192"/>
    <w:rsid w:val="00E27D2E"/>
    <w:rsid w:val="00E329E1"/>
    <w:rsid w:val="00E33DD0"/>
    <w:rsid w:val="00E34A5A"/>
    <w:rsid w:val="00E420B3"/>
    <w:rsid w:val="00E42214"/>
    <w:rsid w:val="00E429FC"/>
    <w:rsid w:val="00E44B67"/>
    <w:rsid w:val="00E525EC"/>
    <w:rsid w:val="00E740C7"/>
    <w:rsid w:val="00E7680E"/>
    <w:rsid w:val="00E76F55"/>
    <w:rsid w:val="00E8073A"/>
    <w:rsid w:val="00E80A51"/>
    <w:rsid w:val="00E80B76"/>
    <w:rsid w:val="00E85BF0"/>
    <w:rsid w:val="00E87EDC"/>
    <w:rsid w:val="00E9013A"/>
    <w:rsid w:val="00E90274"/>
    <w:rsid w:val="00E910A3"/>
    <w:rsid w:val="00E927F1"/>
    <w:rsid w:val="00E931C0"/>
    <w:rsid w:val="00EA7C2F"/>
    <w:rsid w:val="00EC22CB"/>
    <w:rsid w:val="00ED1A89"/>
    <w:rsid w:val="00ED45E8"/>
    <w:rsid w:val="00ED68A3"/>
    <w:rsid w:val="00EE09A1"/>
    <w:rsid w:val="00F00CC4"/>
    <w:rsid w:val="00F068BE"/>
    <w:rsid w:val="00F068CB"/>
    <w:rsid w:val="00F10AD2"/>
    <w:rsid w:val="00F11048"/>
    <w:rsid w:val="00F1329B"/>
    <w:rsid w:val="00F15699"/>
    <w:rsid w:val="00F33E9C"/>
    <w:rsid w:val="00F427A4"/>
    <w:rsid w:val="00F43875"/>
    <w:rsid w:val="00F54DC1"/>
    <w:rsid w:val="00F57453"/>
    <w:rsid w:val="00F57B5F"/>
    <w:rsid w:val="00F621AC"/>
    <w:rsid w:val="00F701F6"/>
    <w:rsid w:val="00F72723"/>
    <w:rsid w:val="00F806C3"/>
    <w:rsid w:val="00F807ED"/>
    <w:rsid w:val="00F85885"/>
    <w:rsid w:val="00F86542"/>
    <w:rsid w:val="00F91FE5"/>
    <w:rsid w:val="00F97271"/>
    <w:rsid w:val="00FA1BF5"/>
    <w:rsid w:val="00FA4EA4"/>
    <w:rsid w:val="00FB1C6E"/>
    <w:rsid w:val="00FB26A9"/>
    <w:rsid w:val="00FB2EA7"/>
    <w:rsid w:val="00FB445D"/>
    <w:rsid w:val="00FB76B6"/>
    <w:rsid w:val="00FC1090"/>
    <w:rsid w:val="00FC2D1F"/>
    <w:rsid w:val="00FC4E8D"/>
    <w:rsid w:val="00FD1396"/>
    <w:rsid w:val="00FE6FD0"/>
    <w:rsid w:val="00FF2A1A"/>
    <w:rsid w:val="00FF66C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0A984DC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1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60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emf"/><Relationship Id="rId14" Type="http://schemas.openxmlformats.org/officeDocument/2006/relationships/image" Target="media/image7.emf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image" Target="media/image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chris:Library:Application%20Support:Microsoft:Office:User%20Templates:My%20Templates:BECA%20Classwor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  <a:effectLst/>
        <a:extLst>
          <a:ext uri="{FAA26D3D-D897-4be2-8F04-BA451C77F1D7}">
            <ma14:placeholderFlag xmlns:ma14="http://schemas.microsoft.com/office/mac/drawingml/2011/main"/>
          </a:ext>
          <a:ext uri="{C572A759-6A51-4108-AA02-DFA0A04FC94B}">
            <ma14:wrappingTextBoxFlag xmlns:ma14="http://schemas.microsoft.com/office/mac/drawingml/2011/main"/>
          </a:ext>
        </a:extLst>
      </a:spPr>
      <a:bodyPr rtlCol="0" anchor="ctr"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</a:ln>
        <a:effectLst/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CE2027B-6CE7-E949-A329-BCB86C2B2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Macintosh HD:Users:chris:Library:Application Support:Microsoft:Office:User Templates:My Templates:BECA Classwork.dotx</Template>
  <TotalTime>0</TotalTime>
  <Pages>5</Pages>
  <Words>15</Words>
  <Characters>91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Huson Christopher</cp:lastModifiedBy>
  <cp:revision>2</cp:revision>
  <cp:lastPrinted>2017-03-16T02:19:00Z</cp:lastPrinted>
  <dcterms:created xsi:type="dcterms:W3CDTF">2017-10-23T00:43:00Z</dcterms:created>
  <dcterms:modified xsi:type="dcterms:W3CDTF">2017-10-23T00:43:00Z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